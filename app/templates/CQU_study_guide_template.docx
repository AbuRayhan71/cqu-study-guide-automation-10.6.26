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CABC2" w14:textId="77777777" w:rsidR="00AA0682" w:rsidRPr="004471C0" w:rsidRDefault="00AA0682" w:rsidP="00910CE1">
      <w:pPr>
        <w:pStyle w:val="DocumentSecondaryTitle"/>
        <w:sectPr w:rsidR="00AA0682" w:rsidRPr="004471C0" w:rsidSect="00F42F8A">
          <w:footerReference w:type="default" r:id="rId11"/>
          <w:headerReference w:type="first" r:id="rId12"/>
          <w:pgSz w:w="11906" w:h="16838" w:code="9"/>
          <w:pgMar w:top="851" w:right="851" w:bottom="851" w:left="851" w:header="709" w:footer="0" w:gutter="0"/>
          <w:paperSrc w:other="15"/>
          <w:cols w:space="708"/>
          <w:titlePg/>
          <w:docGrid w:linePitch="360"/>
        </w:sectPr>
      </w:pPr>
    </w:p>
    <w:p w14:paraId="76860192" w14:textId="77777777" w:rsidR="006F611C" w:rsidRPr="004471C0" w:rsidRDefault="006F611C"/>
    <w:p w14:paraId="0DF744EA" w14:textId="77777777" w:rsidR="00492C36" w:rsidRPr="004471C0" w:rsidRDefault="00492C36" w:rsidP="008459CF">
      <w:pPr>
        <w:pStyle w:val="DocumentTitle0"/>
      </w:pPr>
    </w:p>
    <w:p w14:paraId="621B76AF" w14:textId="77777777" w:rsidR="00492C36" w:rsidRPr="004471C0" w:rsidRDefault="00492C36" w:rsidP="008459CF">
      <w:pPr>
        <w:pStyle w:val="DocumentTitle0"/>
      </w:pPr>
    </w:p>
    <w:p w14:paraId="52A501D2" w14:textId="77777777" w:rsidR="00492C36" w:rsidRPr="004471C0" w:rsidRDefault="00492C36" w:rsidP="008459CF">
      <w:pPr>
        <w:pStyle w:val="DocumentTitle0"/>
      </w:pPr>
    </w:p>
    <w:p w14:paraId="1F43C4DC" w14:textId="77777777" w:rsidR="00492C36" w:rsidRPr="004471C0" w:rsidRDefault="00492C36" w:rsidP="008459CF">
      <w:pPr>
        <w:pStyle w:val="DocumentTitle0"/>
      </w:pPr>
    </w:p>
    <w:p w14:paraId="05E3F129" w14:textId="77777777" w:rsidR="00492C36" w:rsidRPr="004471C0" w:rsidRDefault="00492C36" w:rsidP="008459CF">
      <w:pPr>
        <w:pStyle w:val="DocumentTitle0"/>
      </w:pPr>
    </w:p>
    <w:p w14:paraId="14A75F14" w14:textId="77777777" w:rsidR="00492C36" w:rsidRPr="004471C0" w:rsidRDefault="00492C36" w:rsidP="008459CF">
      <w:pPr>
        <w:pStyle w:val="DocumentTitle0"/>
      </w:pPr>
    </w:p>
    <w:p w14:paraId="73F74A0B" w14:textId="77777777" w:rsidR="00492C36" w:rsidRPr="004471C0" w:rsidRDefault="00492C36" w:rsidP="008459CF">
      <w:pPr>
        <w:pStyle w:val="DocumentTitle0"/>
      </w:pPr>
    </w:p>
    <w:p w14:paraId="70E088A5" w14:textId="77777777" w:rsidR="00492C36" w:rsidRPr="004471C0" w:rsidRDefault="00492C36" w:rsidP="008459CF">
      <w:pPr>
        <w:pStyle w:val="DocumentTitle0"/>
      </w:pPr>
    </w:p>
    <w:p w14:paraId="70E71D7F" w14:textId="77777777" w:rsidR="00492C36" w:rsidRPr="004471C0" w:rsidRDefault="00492C36" w:rsidP="008459CF">
      <w:pPr>
        <w:pStyle w:val="DocumentTitle0"/>
      </w:pPr>
      <w:r>
        <w:t>{{ unit_code }}</w:t>
      </w:r>
    </w:p>
    <w:p w14:paraId="6D637F34" w14:textId="77777777" w:rsidR="00492C36" w:rsidRPr="004471C0" w:rsidRDefault="00492C36" w:rsidP="00910CE1">
      <w:pPr>
        <w:pStyle w:val="DocumentSecondaryTitle0"/>
      </w:pPr>
      <w:r>
        <w:t>{{ unit_name | upper }}</w:t>
      </w:r>
    </w:p>
    <w:p w14:paraId="1D13E7A7" w14:textId="77777777" w:rsidR="00492C36" w:rsidRPr="004471C0" w:rsidRDefault="00492C36" w:rsidP="00910CE1">
      <w:pPr>
        <w:pStyle w:val="DocumentSecondaryTitle0"/>
      </w:pPr>
      <w:r>
        <w:t>STUDY GUIDE | WEEK {{ week_number }}</w:t>
      </w:r>
    </w:p>
    <w:p w14:paraId="1FAAAB97" w14:textId="77777777" w:rsidR="0028779A" w:rsidRPr="004471C0" w:rsidRDefault="005711D1">
      <w:r w:rsidRPr="004471C0">
        <w:br w:type="page"/>
      </w:r>
    </w:p>
    <w:p w14:paraId="718582FD" w14:textId="77777777" w:rsidR="0028779A" w:rsidRPr="004471C0" w:rsidRDefault="005711D1" w:rsidP="008459CF">
      <w:pPr>
        <w:pStyle w:val="TOCHeading"/>
      </w:pPr>
      <w:bookmarkStart w:id="0" w:name="_iniw3qpmtmph" w:colFirst="0" w:colLast="0"/>
      <w:bookmarkEnd w:id="0"/>
      <w:r w:rsidRPr="004471C0">
        <w:lastRenderedPageBreak/>
        <w:t>CONTENTS</w:t>
      </w:r>
    </w:p>
    <w:p w14:paraId="6D292A96" w14:textId="77777777" w:rsidR="00906C48" w:rsidRDefault="00906C48" w:rsidP="00906C48">
      <w:r>
        <w:t>Generated documents should update this section using Word fields after rendering. In Word: right-click the table of contents area and select Update Field.</w:t>
      </w:r>
    </w:p>
    <w:p w14:paraId="5F53A098" w14:textId="77777777" w:rsidR="00906C48" w:rsidRDefault="00906C48" w:rsidP="00906C48">
      <w:proofErr w:type="gramStart"/>
      <w:r>
        <w:rPr>
          <w:rFonts w:ascii="Courier New" w:eastAsia="Courier New" w:hAnsi="Courier New"/>
          <w:sz w:val="18"/>
        </w:rPr>
        <w:t xml:space="preserve">{{ </w:t>
      </w:r>
      <w:proofErr w:type="spellStart"/>
      <w:r>
        <w:rPr>
          <w:rFonts w:ascii="Courier New" w:eastAsia="Courier New" w:hAnsi="Courier New"/>
          <w:sz w:val="18"/>
        </w:rPr>
        <w:t>toc</w:t>
      </w:r>
      <w:proofErr w:type="gramEnd"/>
      <w:r>
        <w:rPr>
          <w:rFonts w:ascii="Courier New" w:eastAsia="Courier New" w:hAnsi="Courier New"/>
          <w:sz w:val="18"/>
        </w:rPr>
        <w:t>_</w:t>
      </w:r>
      <w:proofErr w:type="gramStart"/>
      <w:r>
        <w:rPr>
          <w:rFonts w:ascii="Courier New" w:eastAsia="Courier New" w:hAnsi="Courier New"/>
          <w:sz w:val="18"/>
        </w:rPr>
        <w:t>placeholder</w:t>
      </w:r>
      <w:proofErr w:type="spellEnd"/>
      <w:r>
        <w:rPr>
          <w:rFonts w:ascii="Courier New" w:eastAsia="Courier New" w:hAnsi="Courier New"/>
          <w:sz w:val="18"/>
        </w:rPr>
        <w:t xml:space="preserve"> }</w:t>
      </w:r>
      <w:proofErr w:type="gramEnd"/>
      <w:r>
        <w:rPr>
          <w:rFonts w:ascii="Courier New" w:eastAsia="Courier New" w:hAnsi="Courier New"/>
          <w:sz w:val="18"/>
        </w:rPr>
        <w:t>}</w:t>
      </w:r>
    </w:p>
    <w:p w14:paraId="3AA94ED6" w14:textId="023CC917" w:rsidR="007F0BC7" w:rsidRDefault="000743CC">
      <w:r>
        <w:br w:type="page"/>
      </w:r>
      <w:proofErr w:type="gramStart"/>
      <w:r w:rsidR="00A517B8">
        <w:lastRenderedPageBreak/>
        <w:t xml:space="preserve">{{ </w:t>
      </w:r>
      <w:proofErr w:type="spellStart"/>
      <w:r w:rsidR="00A517B8">
        <w:t>body</w:t>
      </w:r>
      <w:proofErr w:type="gramEnd"/>
      <w:r w:rsidR="00A517B8">
        <w:t>_</w:t>
      </w:r>
      <w:proofErr w:type="gramStart"/>
      <w:r w:rsidR="00A517B8">
        <w:t>subdoc</w:t>
      </w:r>
      <w:proofErr w:type="spellEnd"/>
      <w:r w:rsidR="00A517B8">
        <w:t xml:space="preserve"> }</w:t>
      </w:r>
      <w:proofErr w:type="gramEnd"/>
      <w:r w:rsidR="00A517B8">
        <w:t>}</w:t>
      </w:r>
    </w:p>
    <w:sectPr w:rsidR="007F0BC7" w:rsidSect="00744391">
      <w:headerReference w:type="default" r:id="rId13"/>
      <w:footerReference w:type="default" r:id="rId14"/>
      <w:headerReference w:type="first" r:id="rId15"/>
      <w:footerReference w:type="first" r:id="rId16"/>
      <w:type w:val="continuous"/>
      <w:pgSz w:w="11906" w:h="16838"/>
      <w:pgMar w:top="993" w:right="851" w:bottom="1985" w:left="851" w:header="28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2810D" w14:textId="77777777" w:rsidR="004341C5" w:rsidRDefault="004341C5" w:rsidP="009A6FCA">
      <w:r>
        <w:separator/>
      </w:r>
    </w:p>
  </w:endnote>
  <w:endnote w:type="continuationSeparator" w:id="0">
    <w:p w14:paraId="662C4222" w14:textId="77777777" w:rsidR="004341C5" w:rsidRDefault="004341C5" w:rsidP="009A6FCA">
      <w:r>
        <w:continuationSeparator/>
      </w:r>
    </w:p>
  </w:endnote>
  <w:endnote w:type="continuationNotice" w:id="1">
    <w:p w14:paraId="3F3DF71E" w14:textId="77777777" w:rsidR="004341C5" w:rsidRDefault="004341C5" w:rsidP="009A6FC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Noto Sans Light">
    <w:altName w:val="Calibri"/>
    <w:panose1 w:val="020B0604020202020204"/>
    <w:charset w:val="00"/>
    <w:family w:val="swiss"/>
    <w:pitch w:val="variable"/>
    <w:sig w:usb0="E00002FF" w:usb1="4000201F" w:usb2="08000029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MinionPro-Regular">
    <w:altName w:val="Calibri"/>
    <w:panose1 w:val="020B0604020202020204"/>
    <w:charset w:val="00"/>
    <w:family w:val="roman"/>
    <w:pitch w:val="variable"/>
    <w:sig w:usb0="60000287" w:usb1="00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250703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72B586F" w14:textId="77777777" w:rsidR="00825BA1" w:rsidRDefault="00825BA1" w:rsidP="00825BA1">
            <w:pPr>
              <w:pStyle w:val="Footer"/>
              <w:jc w:val="right"/>
            </w:pPr>
          </w:p>
          <w:tbl>
            <w:tblPr>
              <w:tblStyle w:val="TableGrid"/>
              <w:tblW w:w="10774" w:type="dxa"/>
              <w:tblInd w:w="-28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836"/>
              <w:gridCol w:w="3260"/>
              <w:gridCol w:w="4678"/>
            </w:tblGrid>
            <w:tr w:rsidR="00F42F8A" w:rsidRPr="00F42F8A" w14:paraId="476328BC" w14:textId="77777777" w:rsidTr="00F42F8A">
              <w:tc>
                <w:tcPr>
                  <w:tcW w:w="2836" w:type="dxa"/>
                </w:tcPr>
                <w:p w14:paraId="64EC773C" w14:textId="77777777" w:rsidR="00F42F8A" w:rsidRPr="00F42F8A" w:rsidRDefault="00F42F8A" w:rsidP="00825BA1">
                  <w:pPr>
                    <w:pStyle w:val="Foo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</w:tcPr>
                <w:p w14:paraId="5EA71BA0" w14:textId="77777777" w:rsidR="00F42F8A" w:rsidRPr="00F42F8A" w:rsidRDefault="00F42F8A" w:rsidP="00825BA1">
                  <w:pPr>
                    <w:pStyle w:val="Foo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678" w:type="dxa"/>
                </w:tcPr>
                <w:p w14:paraId="4BDBB95E" w14:textId="77777777" w:rsidR="00F42F8A" w:rsidRPr="00F42F8A" w:rsidRDefault="00F42F8A" w:rsidP="00F42F8A">
                  <w:pPr>
                    <w:pStyle w:val="Footer"/>
                    <w:jc w:val="right"/>
                    <w:rPr>
                      <w:sz w:val="16"/>
                      <w:szCs w:val="16"/>
                    </w:rPr>
                  </w:pPr>
                  <w:r>
                    <w:t xml:space="preserve">Page </w:t>
                  </w:r>
                  <w:r w:rsidR="00F665CF">
                    <w:t>2</w:t>
                  </w:r>
                  <w:r>
                    <w:t xml:space="preserve"> of 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begin"/>
                  </w:r>
                  <w:r>
                    <w:rPr>
                      <w:b/>
                      <w:bCs/>
                    </w:rPr>
                    <w:instrText xml:space="preserve"> NUMPAGES  </w:instrTex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separate"/>
                  </w:r>
                  <w:r>
                    <w:rPr>
                      <w:b/>
                      <w:bCs/>
                      <w:sz w:val="24"/>
                      <w:szCs w:val="24"/>
                    </w:rPr>
                    <w:t>3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end"/>
                  </w:r>
                </w:p>
              </w:tc>
            </w:tr>
            <w:tr w:rsidR="00F42F8A" w:rsidRPr="00F42F8A" w14:paraId="287F0F0E" w14:textId="77777777" w:rsidTr="00F42F8A">
              <w:sdt>
                <w:sdtPr>
                  <w:rPr>
                    <w:sz w:val="16"/>
                    <w:szCs w:val="16"/>
                  </w:rPr>
                  <w:id w:val="-1055770822"/>
                  <w:text/>
                </w:sdtPr>
                <w:sdtEndPr/>
                <w:sdtContent>
                  <w:tc>
                    <w:tcPr>
                      <w:tcW w:w="10774" w:type="dxa"/>
                      <w:gridSpan w:val="3"/>
                    </w:tcPr>
                    <w:p w14:paraId="421E891E" w14:textId="77777777" w:rsidR="00F42F8A" w:rsidRPr="00F42F8A" w:rsidRDefault="00444AD7" w:rsidP="00F42F8A">
                      <w:pPr>
                        <w:pStyle w:val="Footer"/>
                        <w:jc w:val="righ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</w:p>
                  </w:tc>
                </w:sdtContent>
              </w:sdt>
            </w:tr>
          </w:tbl>
          <w:p w14:paraId="2D7146AE" w14:textId="77777777" w:rsidR="00825BA1" w:rsidRDefault="000743CC" w:rsidP="00825BA1">
            <w:pPr>
              <w:pStyle w:val="Footer"/>
              <w:jc w:val="right"/>
            </w:pP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BDFC9" w14:textId="77777777" w:rsidR="00744391" w:rsidRDefault="00744391">
    <w:pPr>
      <w:pStyle w:val="Footer"/>
    </w:pPr>
    <w:r>
      <w:rPr>
        <w:noProof/>
      </w:rPr>
      <w:drawing>
        <wp:anchor distT="0" distB="0" distL="114300" distR="114300" simplePos="0" relativeHeight="251658244" behindDoc="1" locked="0" layoutInCell="1" allowOverlap="1" wp14:anchorId="38FFAD50" wp14:editId="43A8A530">
          <wp:simplePos x="0" y="0"/>
          <wp:positionH relativeFrom="page">
            <wp:posOffset>1</wp:posOffset>
          </wp:positionH>
          <wp:positionV relativeFrom="page">
            <wp:posOffset>9175898</wp:posOffset>
          </wp:positionV>
          <wp:extent cx="7559670" cy="1511934"/>
          <wp:effectExtent l="0" t="0" r="0" b="0"/>
          <wp:wrapNone/>
          <wp:docPr id="121301655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3016551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670" cy="151193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6E336" w14:textId="77777777" w:rsidR="00B75751" w:rsidRDefault="00B75751" w:rsidP="009A6FCA">
    <w:r>
      <w:rPr>
        <w:noProof/>
      </w:rPr>
      <w:drawing>
        <wp:anchor distT="0" distB="0" distL="114300" distR="114300" simplePos="0" relativeHeight="251658243" behindDoc="1" locked="0" layoutInCell="1" allowOverlap="1" wp14:anchorId="2697123E" wp14:editId="0CA38FB8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59675" cy="2871470"/>
          <wp:effectExtent l="0" t="0" r="0" b="0"/>
          <wp:wrapNone/>
          <wp:docPr id="1856091925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0285301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28715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B21A0" w14:textId="77777777" w:rsidR="004341C5" w:rsidRDefault="004341C5" w:rsidP="009A6FCA">
      <w:r>
        <w:separator/>
      </w:r>
    </w:p>
  </w:footnote>
  <w:footnote w:type="continuationSeparator" w:id="0">
    <w:p w14:paraId="5E9273F1" w14:textId="77777777" w:rsidR="004341C5" w:rsidRDefault="004341C5" w:rsidP="009A6FCA">
      <w:r>
        <w:continuationSeparator/>
      </w:r>
    </w:p>
  </w:footnote>
  <w:footnote w:type="continuationNotice" w:id="1">
    <w:p w14:paraId="703EA22E" w14:textId="77777777" w:rsidR="004341C5" w:rsidRDefault="004341C5" w:rsidP="009A6FC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E108D" w14:textId="77777777" w:rsidR="00A311A6" w:rsidRDefault="00A311A6" w:rsidP="009A6FCA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E2A458B" wp14:editId="36BAD810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3600" cy="10690735"/>
          <wp:effectExtent l="0" t="0" r="5715" b="0"/>
          <wp:wrapNone/>
          <wp:docPr id="76557804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770932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3600" cy="106907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547883693"/>
      <w:docPartObj>
        <w:docPartGallery w:val="Page Numbers (Top of Page)"/>
        <w:docPartUnique/>
      </w:docPartObj>
    </w:sdtPr>
    <w:sdtEndPr>
      <w:rPr>
        <w:b/>
        <w:bCs/>
        <w:noProof/>
        <w:color w:val="4D4D4C"/>
        <w:spacing w:val="0"/>
      </w:rPr>
    </w:sdtEndPr>
    <w:sdtContent>
      <w:p w14:paraId="7A0C0F50" w14:textId="77777777" w:rsidR="00E43245" w:rsidRDefault="00E43245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3BB4616E" w14:textId="77777777" w:rsidR="00744391" w:rsidRPr="00B63C21" w:rsidRDefault="00744391" w:rsidP="009A6FC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50F5A" w14:textId="77777777" w:rsidR="00B75751" w:rsidRDefault="00B75751" w:rsidP="009A6FCA"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0" wp14:anchorId="37D5F516" wp14:editId="26280DE2">
              <wp:simplePos x="0" y="0"/>
              <wp:positionH relativeFrom="page">
                <wp:posOffset>3776133</wp:posOffset>
              </wp:positionH>
              <wp:positionV relativeFrom="page">
                <wp:posOffset>482600</wp:posOffset>
              </wp:positionV>
              <wp:extent cx="0" cy="8938260"/>
              <wp:effectExtent l="0" t="0" r="12700" b="15240"/>
              <wp:wrapNone/>
              <wp:docPr id="1785672555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8938260"/>
                      </a:xfrm>
                      <a:prstGeom prst="line">
                        <a:avLst/>
                      </a:prstGeom>
                      <a:ln>
                        <a:solidFill>
                          <a:srgbClr val="C7DB5C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<w:pict w14:anchorId="52C5629A">
            <v:line id="Straight Connector 1" style="position:absolute;z-index:251672579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o:spid="_x0000_s1026" o:allowoverlap="f" strokecolor="#c7db5c" strokeweight=".5pt" from="297.35pt,38pt" to="297.35pt,741.8pt" w14:anchorId="57A98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">
              <v:stroke joinstyle="miter"/>
              <w10:wrap anchorx="page" anchory="page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58241" behindDoc="1" locked="0" layoutInCell="1" allowOverlap="1" wp14:anchorId="69A9561D" wp14:editId="20598D86">
          <wp:simplePos x="0" y="0"/>
          <wp:positionH relativeFrom="margin">
            <wp:posOffset>-537845</wp:posOffset>
          </wp:positionH>
          <wp:positionV relativeFrom="page">
            <wp:posOffset>3132455</wp:posOffset>
          </wp:positionV>
          <wp:extent cx="7559675" cy="7559675"/>
          <wp:effectExtent l="0" t="0" r="0" b="0"/>
          <wp:wrapNone/>
          <wp:docPr id="947002939" name="Picture 2" descr="A black and white image of a white objec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0255875" name="Picture 2" descr="A black and white image of a white objec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675" cy="7559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E6028"/>
    <w:multiLevelType w:val="multilevel"/>
    <w:tmpl w:val="519C1CBE"/>
    <w:lvl w:ilvl="0">
      <w:start w:val="1"/>
      <w:numFmt w:val="decimal"/>
      <w:lvlText w:val="%1."/>
      <w:lvlJc w:val="left"/>
      <w:pPr>
        <w:ind w:left="720" w:hanging="360"/>
      </w:pPr>
      <w:rPr>
        <w:color w:val="5B5C5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F56A59"/>
    <w:multiLevelType w:val="hybridMultilevel"/>
    <w:tmpl w:val="442CCA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2205B"/>
    <w:multiLevelType w:val="multilevel"/>
    <w:tmpl w:val="E5FEEED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212529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BA17499"/>
    <w:multiLevelType w:val="multilevel"/>
    <w:tmpl w:val="D428A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B60BBB"/>
    <w:multiLevelType w:val="multilevel"/>
    <w:tmpl w:val="5FF6F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3058C4"/>
    <w:multiLevelType w:val="hybridMultilevel"/>
    <w:tmpl w:val="274CF7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C040F9"/>
    <w:multiLevelType w:val="hybridMultilevel"/>
    <w:tmpl w:val="9C529D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4A6E60"/>
    <w:multiLevelType w:val="multilevel"/>
    <w:tmpl w:val="2AE03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3F1066"/>
    <w:multiLevelType w:val="multilevel"/>
    <w:tmpl w:val="B80AD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9F4261"/>
    <w:multiLevelType w:val="multilevel"/>
    <w:tmpl w:val="81F88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9625D1"/>
    <w:multiLevelType w:val="multilevel"/>
    <w:tmpl w:val="FEE2DDE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212529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1E576E3"/>
    <w:multiLevelType w:val="multilevel"/>
    <w:tmpl w:val="82AE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D65276"/>
    <w:multiLevelType w:val="multilevel"/>
    <w:tmpl w:val="A1CC9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3505A6"/>
    <w:multiLevelType w:val="multilevel"/>
    <w:tmpl w:val="E034D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7C5D65"/>
    <w:multiLevelType w:val="hybridMultilevel"/>
    <w:tmpl w:val="633EC2E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022291"/>
    <w:multiLevelType w:val="hybridMultilevel"/>
    <w:tmpl w:val="85AC7CD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3D329B"/>
    <w:multiLevelType w:val="multilevel"/>
    <w:tmpl w:val="64B8723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212529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E272294"/>
    <w:multiLevelType w:val="hybridMultilevel"/>
    <w:tmpl w:val="8D325F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F8458E"/>
    <w:multiLevelType w:val="multilevel"/>
    <w:tmpl w:val="4734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504338"/>
    <w:multiLevelType w:val="multilevel"/>
    <w:tmpl w:val="EDEE7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7BA00B91"/>
    <w:multiLevelType w:val="multilevel"/>
    <w:tmpl w:val="C8A64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7483392">
    <w:abstractNumId w:val="1"/>
  </w:num>
  <w:num w:numId="2" w16cid:durableId="1533105814">
    <w:abstractNumId w:val="0"/>
  </w:num>
  <w:num w:numId="3" w16cid:durableId="1523125755">
    <w:abstractNumId w:val="10"/>
  </w:num>
  <w:num w:numId="4" w16cid:durableId="2135170152">
    <w:abstractNumId w:val="19"/>
  </w:num>
  <w:num w:numId="5" w16cid:durableId="1340231889">
    <w:abstractNumId w:val="18"/>
  </w:num>
  <w:num w:numId="6" w16cid:durableId="1535774549">
    <w:abstractNumId w:val="15"/>
  </w:num>
  <w:num w:numId="7" w16cid:durableId="1312759575">
    <w:abstractNumId w:val="14"/>
  </w:num>
  <w:num w:numId="8" w16cid:durableId="1854101454">
    <w:abstractNumId w:val="5"/>
  </w:num>
  <w:num w:numId="9" w16cid:durableId="904686688">
    <w:abstractNumId w:val="12"/>
  </w:num>
  <w:num w:numId="10" w16cid:durableId="176505928">
    <w:abstractNumId w:val="6"/>
  </w:num>
  <w:num w:numId="11" w16cid:durableId="1775975909">
    <w:abstractNumId w:val="16"/>
  </w:num>
  <w:num w:numId="12" w16cid:durableId="35474252">
    <w:abstractNumId w:val="2"/>
  </w:num>
  <w:num w:numId="13" w16cid:durableId="135064556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777"/>
    <w:rsid w:val="00005CFD"/>
    <w:rsid w:val="000063D8"/>
    <w:rsid w:val="00023B5B"/>
    <w:rsid w:val="00030F54"/>
    <w:rsid w:val="00031AA7"/>
    <w:rsid w:val="00053295"/>
    <w:rsid w:val="000743CC"/>
    <w:rsid w:val="00095950"/>
    <w:rsid w:val="00096B21"/>
    <w:rsid w:val="000A43C8"/>
    <w:rsid w:val="000A5311"/>
    <w:rsid w:val="000B06EF"/>
    <w:rsid w:val="000C12E2"/>
    <w:rsid w:val="000C4421"/>
    <w:rsid w:val="000D0221"/>
    <w:rsid w:val="000D466D"/>
    <w:rsid w:val="000E293A"/>
    <w:rsid w:val="000F1B96"/>
    <w:rsid w:val="000F24CC"/>
    <w:rsid w:val="001079B1"/>
    <w:rsid w:val="00110DD3"/>
    <w:rsid w:val="00111E0A"/>
    <w:rsid w:val="00116D73"/>
    <w:rsid w:val="00121341"/>
    <w:rsid w:val="00131B50"/>
    <w:rsid w:val="00141AFB"/>
    <w:rsid w:val="00142AF5"/>
    <w:rsid w:val="00153B96"/>
    <w:rsid w:val="00154AB0"/>
    <w:rsid w:val="001579C5"/>
    <w:rsid w:val="0016692D"/>
    <w:rsid w:val="00170FF9"/>
    <w:rsid w:val="001767C6"/>
    <w:rsid w:val="00197637"/>
    <w:rsid w:val="001A2B18"/>
    <w:rsid w:val="001A3A09"/>
    <w:rsid w:val="001A3B8D"/>
    <w:rsid w:val="001A58AB"/>
    <w:rsid w:val="001A5C71"/>
    <w:rsid w:val="001E0EC0"/>
    <w:rsid w:val="001E4698"/>
    <w:rsid w:val="001E6C2B"/>
    <w:rsid w:val="001E70B0"/>
    <w:rsid w:val="001F3FF1"/>
    <w:rsid w:val="00200B8E"/>
    <w:rsid w:val="0020108C"/>
    <w:rsid w:val="00204399"/>
    <w:rsid w:val="0020462C"/>
    <w:rsid w:val="00207373"/>
    <w:rsid w:val="00220D89"/>
    <w:rsid w:val="0024165F"/>
    <w:rsid w:val="002538B9"/>
    <w:rsid w:val="00257C44"/>
    <w:rsid w:val="00263BE9"/>
    <w:rsid w:val="00270EC8"/>
    <w:rsid w:val="0028779A"/>
    <w:rsid w:val="002B420D"/>
    <w:rsid w:val="002B62D6"/>
    <w:rsid w:val="002C4F82"/>
    <w:rsid w:val="002C5F78"/>
    <w:rsid w:val="002E076F"/>
    <w:rsid w:val="002E46FC"/>
    <w:rsid w:val="002F04EE"/>
    <w:rsid w:val="002F7E4F"/>
    <w:rsid w:val="003115B3"/>
    <w:rsid w:val="003234CC"/>
    <w:rsid w:val="00342B72"/>
    <w:rsid w:val="00342B73"/>
    <w:rsid w:val="00342DA0"/>
    <w:rsid w:val="00355984"/>
    <w:rsid w:val="00361829"/>
    <w:rsid w:val="00395CF5"/>
    <w:rsid w:val="003A1372"/>
    <w:rsid w:val="003C09A4"/>
    <w:rsid w:val="003D2777"/>
    <w:rsid w:val="003D2A34"/>
    <w:rsid w:val="003E60A9"/>
    <w:rsid w:val="003E6F6F"/>
    <w:rsid w:val="003F3172"/>
    <w:rsid w:val="003F6A28"/>
    <w:rsid w:val="003F7D95"/>
    <w:rsid w:val="00413C46"/>
    <w:rsid w:val="004341C5"/>
    <w:rsid w:val="00437D80"/>
    <w:rsid w:val="00441637"/>
    <w:rsid w:val="00444AD7"/>
    <w:rsid w:val="004471C0"/>
    <w:rsid w:val="00452CAF"/>
    <w:rsid w:val="00460B02"/>
    <w:rsid w:val="004621F1"/>
    <w:rsid w:val="00471094"/>
    <w:rsid w:val="00475FC5"/>
    <w:rsid w:val="00484D9B"/>
    <w:rsid w:val="0049173F"/>
    <w:rsid w:val="00492C36"/>
    <w:rsid w:val="004C36D0"/>
    <w:rsid w:val="004D0B30"/>
    <w:rsid w:val="004D571A"/>
    <w:rsid w:val="00503EDA"/>
    <w:rsid w:val="005068E0"/>
    <w:rsid w:val="005129DC"/>
    <w:rsid w:val="0051414B"/>
    <w:rsid w:val="0055258A"/>
    <w:rsid w:val="00554F94"/>
    <w:rsid w:val="00566592"/>
    <w:rsid w:val="005711D1"/>
    <w:rsid w:val="00586446"/>
    <w:rsid w:val="00587B62"/>
    <w:rsid w:val="00592B2C"/>
    <w:rsid w:val="005B08C4"/>
    <w:rsid w:val="005B1C96"/>
    <w:rsid w:val="005D3DB6"/>
    <w:rsid w:val="005D4891"/>
    <w:rsid w:val="005E3941"/>
    <w:rsid w:val="005E4E1E"/>
    <w:rsid w:val="005F6528"/>
    <w:rsid w:val="00601FED"/>
    <w:rsid w:val="006107C4"/>
    <w:rsid w:val="0061121C"/>
    <w:rsid w:val="00630200"/>
    <w:rsid w:val="00630BB2"/>
    <w:rsid w:val="00634385"/>
    <w:rsid w:val="00647086"/>
    <w:rsid w:val="00654371"/>
    <w:rsid w:val="00670FD1"/>
    <w:rsid w:val="00671548"/>
    <w:rsid w:val="00671E30"/>
    <w:rsid w:val="0067540E"/>
    <w:rsid w:val="006937DC"/>
    <w:rsid w:val="00696575"/>
    <w:rsid w:val="006976DF"/>
    <w:rsid w:val="006A6228"/>
    <w:rsid w:val="006B2145"/>
    <w:rsid w:val="006B49D0"/>
    <w:rsid w:val="006C59F1"/>
    <w:rsid w:val="006E66A0"/>
    <w:rsid w:val="006F01E2"/>
    <w:rsid w:val="006F1AB3"/>
    <w:rsid w:val="006F611C"/>
    <w:rsid w:val="007111CD"/>
    <w:rsid w:val="00714F5E"/>
    <w:rsid w:val="0072448C"/>
    <w:rsid w:val="00726724"/>
    <w:rsid w:val="0072726F"/>
    <w:rsid w:val="00735BEF"/>
    <w:rsid w:val="00743BAD"/>
    <w:rsid w:val="00744391"/>
    <w:rsid w:val="00753AAC"/>
    <w:rsid w:val="00762815"/>
    <w:rsid w:val="007724DF"/>
    <w:rsid w:val="00780D5C"/>
    <w:rsid w:val="00793E83"/>
    <w:rsid w:val="007A4E98"/>
    <w:rsid w:val="007B485F"/>
    <w:rsid w:val="007D1DFC"/>
    <w:rsid w:val="007D665D"/>
    <w:rsid w:val="007D6BE4"/>
    <w:rsid w:val="007E228A"/>
    <w:rsid w:val="007F0BC7"/>
    <w:rsid w:val="007F2279"/>
    <w:rsid w:val="0080312F"/>
    <w:rsid w:val="0082035C"/>
    <w:rsid w:val="008253F1"/>
    <w:rsid w:val="00825BA1"/>
    <w:rsid w:val="0083192C"/>
    <w:rsid w:val="00835D0B"/>
    <w:rsid w:val="00836192"/>
    <w:rsid w:val="008452F3"/>
    <w:rsid w:val="008459CF"/>
    <w:rsid w:val="008526FF"/>
    <w:rsid w:val="00860898"/>
    <w:rsid w:val="00870956"/>
    <w:rsid w:val="00875F75"/>
    <w:rsid w:val="00880309"/>
    <w:rsid w:val="00886C5C"/>
    <w:rsid w:val="00886F87"/>
    <w:rsid w:val="00890327"/>
    <w:rsid w:val="008A7422"/>
    <w:rsid w:val="008A771D"/>
    <w:rsid w:val="008C185A"/>
    <w:rsid w:val="008C1E0D"/>
    <w:rsid w:val="008C2FBD"/>
    <w:rsid w:val="008D0A16"/>
    <w:rsid w:val="008D608C"/>
    <w:rsid w:val="00900902"/>
    <w:rsid w:val="009044FD"/>
    <w:rsid w:val="00906C48"/>
    <w:rsid w:val="009073EE"/>
    <w:rsid w:val="00910CE1"/>
    <w:rsid w:val="0091428E"/>
    <w:rsid w:val="0092388E"/>
    <w:rsid w:val="00924FB1"/>
    <w:rsid w:val="009416A3"/>
    <w:rsid w:val="00944588"/>
    <w:rsid w:val="009457F9"/>
    <w:rsid w:val="00946D22"/>
    <w:rsid w:val="00966201"/>
    <w:rsid w:val="00974B23"/>
    <w:rsid w:val="00975239"/>
    <w:rsid w:val="00990DCB"/>
    <w:rsid w:val="009A45DD"/>
    <w:rsid w:val="009A6FCA"/>
    <w:rsid w:val="009B2044"/>
    <w:rsid w:val="009D1412"/>
    <w:rsid w:val="009E6A1E"/>
    <w:rsid w:val="009F2883"/>
    <w:rsid w:val="00A01669"/>
    <w:rsid w:val="00A05373"/>
    <w:rsid w:val="00A13F0D"/>
    <w:rsid w:val="00A24995"/>
    <w:rsid w:val="00A250B4"/>
    <w:rsid w:val="00A311A6"/>
    <w:rsid w:val="00A31A9E"/>
    <w:rsid w:val="00A32272"/>
    <w:rsid w:val="00A45DAC"/>
    <w:rsid w:val="00A50392"/>
    <w:rsid w:val="00A517B8"/>
    <w:rsid w:val="00A53B8B"/>
    <w:rsid w:val="00A56088"/>
    <w:rsid w:val="00A77646"/>
    <w:rsid w:val="00A827D2"/>
    <w:rsid w:val="00A8515B"/>
    <w:rsid w:val="00A8528A"/>
    <w:rsid w:val="00A90893"/>
    <w:rsid w:val="00A96972"/>
    <w:rsid w:val="00AA0682"/>
    <w:rsid w:val="00AA10EC"/>
    <w:rsid w:val="00AB1154"/>
    <w:rsid w:val="00AC3FD9"/>
    <w:rsid w:val="00AC5558"/>
    <w:rsid w:val="00AD7665"/>
    <w:rsid w:val="00AF29FA"/>
    <w:rsid w:val="00AF3C11"/>
    <w:rsid w:val="00B116EA"/>
    <w:rsid w:val="00B21987"/>
    <w:rsid w:val="00B63C21"/>
    <w:rsid w:val="00B71834"/>
    <w:rsid w:val="00B75751"/>
    <w:rsid w:val="00B77B98"/>
    <w:rsid w:val="00B9597C"/>
    <w:rsid w:val="00BA2013"/>
    <w:rsid w:val="00BA2E72"/>
    <w:rsid w:val="00BA4ECA"/>
    <w:rsid w:val="00BD14A8"/>
    <w:rsid w:val="00BD1FC6"/>
    <w:rsid w:val="00BD6E1A"/>
    <w:rsid w:val="00BE158D"/>
    <w:rsid w:val="00BF3BAB"/>
    <w:rsid w:val="00C01532"/>
    <w:rsid w:val="00C029E5"/>
    <w:rsid w:val="00C04668"/>
    <w:rsid w:val="00C115A2"/>
    <w:rsid w:val="00C16973"/>
    <w:rsid w:val="00C4060B"/>
    <w:rsid w:val="00C42BAF"/>
    <w:rsid w:val="00C57A50"/>
    <w:rsid w:val="00C60B9C"/>
    <w:rsid w:val="00C86F5C"/>
    <w:rsid w:val="00CF2EFE"/>
    <w:rsid w:val="00D005A6"/>
    <w:rsid w:val="00D0278D"/>
    <w:rsid w:val="00D17BB0"/>
    <w:rsid w:val="00D32989"/>
    <w:rsid w:val="00D34ADE"/>
    <w:rsid w:val="00D46A12"/>
    <w:rsid w:val="00D51D17"/>
    <w:rsid w:val="00D601F1"/>
    <w:rsid w:val="00D642E2"/>
    <w:rsid w:val="00D84AF9"/>
    <w:rsid w:val="00D96342"/>
    <w:rsid w:val="00D972FB"/>
    <w:rsid w:val="00DA3CB5"/>
    <w:rsid w:val="00DC32F3"/>
    <w:rsid w:val="00DC49CF"/>
    <w:rsid w:val="00DE5140"/>
    <w:rsid w:val="00DF1C51"/>
    <w:rsid w:val="00E02F22"/>
    <w:rsid w:val="00E2447B"/>
    <w:rsid w:val="00E33981"/>
    <w:rsid w:val="00E430CA"/>
    <w:rsid w:val="00E43245"/>
    <w:rsid w:val="00E53BBA"/>
    <w:rsid w:val="00E621E7"/>
    <w:rsid w:val="00E64CAF"/>
    <w:rsid w:val="00E72881"/>
    <w:rsid w:val="00E73FA8"/>
    <w:rsid w:val="00E743FF"/>
    <w:rsid w:val="00E752FE"/>
    <w:rsid w:val="00E85140"/>
    <w:rsid w:val="00E9471B"/>
    <w:rsid w:val="00E97876"/>
    <w:rsid w:val="00EA396F"/>
    <w:rsid w:val="00EA6DCB"/>
    <w:rsid w:val="00EB0FE9"/>
    <w:rsid w:val="00EB2E9C"/>
    <w:rsid w:val="00EC391B"/>
    <w:rsid w:val="00ED50CA"/>
    <w:rsid w:val="00EE3D87"/>
    <w:rsid w:val="00EF0404"/>
    <w:rsid w:val="00EF0F75"/>
    <w:rsid w:val="00F030FC"/>
    <w:rsid w:val="00F12BBF"/>
    <w:rsid w:val="00F1464B"/>
    <w:rsid w:val="00F24A0C"/>
    <w:rsid w:val="00F257C4"/>
    <w:rsid w:val="00F33E45"/>
    <w:rsid w:val="00F42F8A"/>
    <w:rsid w:val="00F4695F"/>
    <w:rsid w:val="00F60774"/>
    <w:rsid w:val="00F6206B"/>
    <w:rsid w:val="00F64656"/>
    <w:rsid w:val="00F665CF"/>
    <w:rsid w:val="00F712DD"/>
    <w:rsid w:val="00F71CC9"/>
    <w:rsid w:val="00F80ACA"/>
    <w:rsid w:val="00F84554"/>
    <w:rsid w:val="00F87F4C"/>
    <w:rsid w:val="00F97CC0"/>
    <w:rsid w:val="00FA1F6F"/>
    <w:rsid w:val="00FB2A69"/>
    <w:rsid w:val="00FC2E48"/>
    <w:rsid w:val="00FD0BA0"/>
    <w:rsid w:val="00FD737D"/>
    <w:rsid w:val="00FE23D5"/>
    <w:rsid w:val="00FE3558"/>
    <w:rsid w:val="09DDF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F6EF9C"/>
  <w15:chartTrackingRefBased/>
  <w15:docId w15:val="{56777AC0-0479-4337-92D7-AEFA4A7BF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3245"/>
    <w:pPr>
      <w:spacing w:after="80"/>
    </w:pPr>
    <w:rPr>
      <w:rFonts w:ascii="Tahoma" w:hAnsi="Tahoma" w:cs="Tahoma"/>
      <w:color w:val="4D4D4C"/>
      <w:sz w:val="22"/>
      <w:szCs w:val="18"/>
    </w:rPr>
  </w:style>
  <w:style w:type="paragraph" w:styleId="Heading1">
    <w:name w:val="heading 1"/>
    <w:next w:val="Normal"/>
    <w:link w:val="Heading1Char"/>
    <w:autoRedefine/>
    <w:uiPriority w:val="9"/>
    <w:qFormat/>
    <w:rsid w:val="00EA6DCB"/>
    <w:pPr>
      <w:keepNext/>
      <w:keepLines/>
      <w:spacing w:after="160"/>
      <w:outlineLvl w:val="0"/>
    </w:pPr>
    <w:rPr>
      <w:rFonts w:ascii="Tahoma" w:eastAsiaTheme="majorEastAsia" w:hAnsi="Tahoma" w:cs="Tahoma"/>
      <w:b/>
      <w:bCs/>
      <w:color w:val="1F4040"/>
      <w:sz w:val="48"/>
      <w:szCs w:val="40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8A7422"/>
    <w:pPr>
      <w:keepNext/>
      <w:keepLines/>
      <w:spacing w:before="160" w:after="60"/>
      <w:outlineLvl w:val="1"/>
    </w:pPr>
    <w:rPr>
      <w:rFonts w:ascii="Tahoma" w:eastAsiaTheme="majorEastAsia" w:hAnsi="Tahoma" w:cs="Tahoma"/>
      <w:b/>
      <w:caps/>
      <w:color w:val="1F4040"/>
      <w:sz w:val="4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D571A"/>
    <w:pPr>
      <w:keepNext/>
      <w:keepLines/>
      <w:spacing w:before="120" w:after="60"/>
      <w:outlineLvl w:val="2"/>
    </w:pPr>
    <w:rPr>
      <w:rFonts w:eastAsiaTheme="majorEastAsia"/>
      <w:b/>
      <w:color w:val="1F4040"/>
      <w:spacing w:val="-4"/>
      <w:sz w:val="32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D571A"/>
    <w:pPr>
      <w:keepNext/>
      <w:keepLines/>
      <w:spacing w:before="120"/>
      <w:outlineLvl w:val="3"/>
    </w:pPr>
    <w:rPr>
      <w:rFonts w:eastAsiaTheme="majorEastAsia"/>
      <w:b/>
      <w:bCs/>
      <w:iCs/>
      <w:sz w:val="28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rsid w:val="00096B21"/>
    <w:pPr>
      <w:keepNext/>
      <w:keepLines/>
      <w:spacing w:before="80" w:after="40"/>
      <w:outlineLvl w:val="4"/>
    </w:pPr>
    <w:rPr>
      <w:rFonts w:eastAsiaTheme="majorEastAsia"/>
      <w:b/>
      <w:noProof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3192C"/>
    <w:pPr>
      <w:keepNext/>
      <w:keepLines/>
      <w:spacing w:before="40"/>
      <w:outlineLvl w:val="5"/>
    </w:pPr>
    <w:rPr>
      <w:rFonts w:eastAsiaTheme="majorEastAsia" w:cstheme="majorBidi"/>
      <w:b/>
      <w:iCs/>
      <w:color w:val="595959" w:themeColor="text1" w:themeTint="A6"/>
      <w:sz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70F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F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F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DCB"/>
    <w:rPr>
      <w:rFonts w:ascii="Tahoma" w:eastAsiaTheme="majorEastAsia" w:hAnsi="Tahoma" w:cs="Tahoma"/>
      <w:b/>
      <w:bCs/>
      <w:color w:val="1F4040"/>
      <w:sz w:val="4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7422"/>
    <w:rPr>
      <w:rFonts w:ascii="Tahoma" w:eastAsiaTheme="majorEastAsia" w:hAnsi="Tahoma" w:cs="Tahoma"/>
      <w:b/>
      <w:caps/>
      <w:color w:val="1F4040"/>
      <w:sz w:val="40"/>
    </w:rPr>
  </w:style>
  <w:style w:type="character" w:customStyle="1" w:styleId="Heading3Char">
    <w:name w:val="Heading 3 Char"/>
    <w:basedOn w:val="DefaultParagraphFont"/>
    <w:link w:val="Heading3"/>
    <w:uiPriority w:val="9"/>
    <w:rsid w:val="004D571A"/>
    <w:rPr>
      <w:rFonts w:ascii="Tahoma" w:eastAsiaTheme="majorEastAsia" w:hAnsi="Tahoma" w:cs="Tahoma"/>
      <w:b/>
      <w:color w:val="1F4040"/>
      <w:spacing w:val="-4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D571A"/>
    <w:rPr>
      <w:rFonts w:ascii="Tahoma" w:eastAsiaTheme="majorEastAsia" w:hAnsi="Tahoma" w:cs="Tahoma"/>
      <w:b/>
      <w:bCs/>
      <w:iCs/>
      <w:color w:val="4D4D4C"/>
      <w:sz w:val="2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rsid w:val="00096B21"/>
    <w:rPr>
      <w:rFonts w:ascii="Tahoma" w:eastAsiaTheme="majorEastAsia" w:hAnsi="Tahoma" w:cs="Tahoma"/>
      <w:b/>
      <w:noProof/>
      <w:color w:val="4D4D4C"/>
      <w:sz w:val="18"/>
      <w:szCs w:val="18"/>
    </w:rPr>
  </w:style>
  <w:style w:type="character" w:customStyle="1" w:styleId="Heading6Char">
    <w:name w:val="Heading 6 Char"/>
    <w:basedOn w:val="DefaultParagraphFont"/>
    <w:link w:val="Heading6"/>
    <w:uiPriority w:val="9"/>
    <w:rsid w:val="0083192C"/>
    <w:rPr>
      <w:rFonts w:ascii="Tahoma" w:eastAsiaTheme="majorEastAsia" w:hAnsi="Tahoma" w:cstheme="majorBidi"/>
      <w:b/>
      <w:iCs/>
      <w:color w:val="595959" w:themeColor="text1" w:themeTint="A6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170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9A6FCA"/>
    <w:pPr>
      <w:contextualSpacing/>
    </w:pPr>
    <w:rPr>
      <w:rFonts w:ascii="Georgia" w:eastAsiaTheme="majorEastAsia" w:hAnsi="Georgia" w:cs="Times New Roman (Headings CS)"/>
      <w:b/>
      <w:bCs/>
      <w:color w:val="1F4040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FCA"/>
    <w:rPr>
      <w:rFonts w:ascii="Georgia" w:eastAsiaTheme="majorEastAsia" w:hAnsi="Georgia" w:cs="Times New Roman (Headings CS)"/>
      <w:b/>
      <w:bCs/>
      <w:color w:val="1F4040"/>
      <w:spacing w:val="-10"/>
      <w:kern w:val="28"/>
      <w:sz w:val="52"/>
      <w:szCs w:val="56"/>
    </w:rPr>
  </w:style>
  <w:style w:type="paragraph" w:styleId="Header">
    <w:name w:val="header"/>
    <w:basedOn w:val="Normal"/>
    <w:link w:val="HeaderChar"/>
    <w:uiPriority w:val="99"/>
    <w:unhideWhenUsed/>
    <w:rsid w:val="00BA2E7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A2E72"/>
    <w:rPr>
      <w:rFonts w:ascii="Noto Sans Light" w:hAnsi="Noto Sans Light" w:cs="Times New Roman (Body CS)"/>
      <w:color w:val="4D4D4C"/>
      <w:sz w:val="16"/>
    </w:rPr>
  </w:style>
  <w:style w:type="paragraph" w:styleId="Quote">
    <w:name w:val="Quote"/>
    <w:basedOn w:val="Normal"/>
    <w:next w:val="Normal"/>
    <w:link w:val="QuoteChar"/>
    <w:autoRedefine/>
    <w:uiPriority w:val="29"/>
    <w:qFormat/>
    <w:rsid w:val="009A6FCA"/>
    <w:pPr>
      <w:spacing w:before="160" w:after="160"/>
    </w:pPr>
    <w:rPr>
      <w:rFonts w:ascii="Georgia" w:hAnsi="Georgia"/>
      <w:b/>
      <w:bCs/>
      <w:iCs/>
      <w:color w:val="1F4040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9A6FCA"/>
    <w:rPr>
      <w:rFonts w:ascii="Georgia" w:hAnsi="Georgia" w:cs="Tahoma"/>
      <w:b/>
      <w:bCs/>
      <w:iCs/>
      <w:color w:val="1F4040"/>
      <w:sz w:val="20"/>
      <w:szCs w:val="18"/>
    </w:rPr>
  </w:style>
  <w:style w:type="paragraph" w:styleId="ListParagraph">
    <w:name w:val="List Paragraph"/>
    <w:basedOn w:val="Normal"/>
    <w:uiPriority w:val="34"/>
    <w:qFormat/>
    <w:rsid w:val="00170FF9"/>
    <w:pPr>
      <w:ind w:left="720"/>
      <w:contextualSpacing/>
    </w:pPr>
  </w:style>
  <w:style w:type="paragraph" w:styleId="Revision">
    <w:name w:val="Revision"/>
    <w:hidden/>
    <w:uiPriority w:val="99"/>
    <w:semiHidden/>
    <w:rsid w:val="00C42BAF"/>
    <w:rPr>
      <w:rFonts w:ascii="Noto Sans Light" w:hAnsi="Noto Sans Light" w:cs="Times New Roman (Body CS)"/>
      <w:color w:val="4D4D4C"/>
      <w:spacing w:val="-4"/>
      <w:sz w:val="18"/>
    </w:rPr>
  </w:style>
  <w:style w:type="paragraph" w:styleId="NoSpacing">
    <w:name w:val="No Spacing"/>
    <w:uiPriority w:val="1"/>
    <w:qFormat/>
    <w:rsid w:val="009A6FCA"/>
    <w:rPr>
      <w:rFonts w:ascii="Tahoma" w:hAnsi="Tahoma" w:cs="Tahoma"/>
      <w:color w:val="4D4D4C"/>
      <w:sz w:val="16"/>
    </w:rPr>
  </w:style>
  <w:style w:type="character" w:styleId="Hyperlink">
    <w:name w:val="Hyperlink"/>
    <w:basedOn w:val="DefaultParagraphFont"/>
    <w:uiPriority w:val="99"/>
    <w:unhideWhenUsed/>
    <w:rsid w:val="00460B02"/>
    <w:rPr>
      <w:rFonts w:ascii="Noto Sans Light" w:hAnsi="Noto Sans Light"/>
      <w:b w:val="0"/>
      <w:i w:val="0"/>
      <w:color w:val="4D4D4C"/>
      <w:sz w:val="1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2272"/>
    <w:rPr>
      <w:color w:val="605E5C"/>
      <w:shd w:val="clear" w:color="auto" w:fill="E1DFDD"/>
    </w:rPr>
  </w:style>
  <w:style w:type="paragraph" w:customStyle="1" w:styleId="Footnote">
    <w:name w:val="Footnote"/>
    <w:next w:val="Normal"/>
    <w:autoRedefine/>
    <w:qFormat/>
    <w:rsid w:val="006E66A0"/>
    <w:pPr>
      <w:spacing w:line="192" w:lineRule="auto"/>
    </w:pPr>
    <w:rPr>
      <w:rFonts w:ascii="Tahoma" w:hAnsi="Tahoma" w:cs="Tahoma"/>
      <w:color w:val="4D4D4C"/>
      <w:spacing w:val="-4"/>
      <w:sz w:val="12"/>
    </w:rPr>
  </w:style>
  <w:style w:type="character" w:styleId="Strong">
    <w:name w:val="Strong"/>
    <w:aliases w:val="Quote Attribution"/>
    <w:basedOn w:val="DefaultParagraphFont"/>
    <w:uiPriority w:val="22"/>
    <w:qFormat/>
    <w:rsid w:val="009A6FCA"/>
    <w:rPr>
      <w:rFonts w:ascii="Tahoma" w:hAnsi="Tahoma" w:cs="Tahoma"/>
      <w:b/>
      <w:bCs/>
    </w:rPr>
  </w:style>
  <w:style w:type="paragraph" w:styleId="Footer">
    <w:name w:val="footer"/>
    <w:basedOn w:val="Normal"/>
    <w:link w:val="FooterChar"/>
    <w:uiPriority w:val="99"/>
    <w:unhideWhenUsed/>
    <w:rsid w:val="00BA2E72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A2E72"/>
    <w:rPr>
      <w:rFonts w:ascii="Noto Sans Light" w:hAnsi="Noto Sans Light" w:cs="Times New Roman (Body CS)"/>
      <w:color w:val="4D4D4C"/>
      <w:sz w:val="16"/>
    </w:rPr>
  </w:style>
  <w:style w:type="paragraph" w:customStyle="1" w:styleId="DocumentTitle">
    <w:name w:val="Document Title"/>
    <w:basedOn w:val="Heading1"/>
    <w:qFormat/>
    <w:rsid w:val="00F33E45"/>
    <w:pPr>
      <w:spacing w:before="120"/>
    </w:pPr>
    <w:rPr>
      <w:color w:val="003D38"/>
      <w:sz w:val="100"/>
    </w:rPr>
  </w:style>
  <w:style w:type="paragraph" w:customStyle="1" w:styleId="DocumentSecondaryTitle">
    <w:name w:val="Document Secondary Title"/>
    <w:basedOn w:val="Heading2"/>
    <w:qFormat/>
    <w:rsid w:val="00342DA0"/>
    <w:rPr>
      <w:color w:val="003D38"/>
      <w:sz w:val="30"/>
    </w:rPr>
  </w:style>
  <w:style w:type="paragraph" w:customStyle="1" w:styleId="BasicParagraph">
    <w:name w:val="[Basic Paragraph]"/>
    <w:basedOn w:val="Normal"/>
    <w:uiPriority w:val="99"/>
    <w:rsid w:val="00F97CC0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kern w:val="0"/>
      <w:sz w:val="24"/>
      <w:lang w:val="en-US"/>
    </w:rPr>
  </w:style>
  <w:style w:type="table" w:styleId="TableGrid">
    <w:name w:val="Table Grid"/>
    <w:basedOn w:val="TableNormal"/>
    <w:uiPriority w:val="39"/>
    <w:rsid w:val="00825B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42F8A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A31A9E"/>
    <w:pPr>
      <w:spacing w:before="480" w:after="0" w:line="276" w:lineRule="auto"/>
      <w:outlineLvl w:val="9"/>
    </w:pPr>
    <w:rPr>
      <w:rFonts w:cstheme="majorBidi"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03EDA"/>
    <w:pPr>
      <w:spacing w:before="120" w:after="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503EDA"/>
    <w:pPr>
      <w:spacing w:before="120" w:after="0"/>
      <w:ind w:left="180"/>
    </w:pPr>
    <w:rPr>
      <w:rFonts w:asciiTheme="minorHAnsi" w:hAnsiTheme="minorHAnsi"/>
      <w:b/>
      <w:bCs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503EDA"/>
    <w:pPr>
      <w:spacing w:after="0"/>
      <w:ind w:left="36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503EDA"/>
    <w:pPr>
      <w:spacing w:after="0"/>
      <w:ind w:left="54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03EDA"/>
    <w:pPr>
      <w:spacing w:after="0"/>
      <w:ind w:left="72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03EDA"/>
    <w:pPr>
      <w:spacing w:after="0"/>
      <w:ind w:left="9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03EDA"/>
    <w:pPr>
      <w:spacing w:after="0"/>
      <w:ind w:left="108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03EDA"/>
    <w:pPr>
      <w:spacing w:after="0"/>
      <w:ind w:left="126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03EDA"/>
    <w:pPr>
      <w:spacing w:after="0"/>
      <w:ind w:left="1440"/>
    </w:pPr>
    <w:rPr>
      <w:rFonts w:asciiTheme="minorHAnsi" w:hAnsiTheme="minorHAnsi"/>
      <w:sz w:val="20"/>
      <w:szCs w:val="20"/>
    </w:rPr>
  </w:style>
  <w:style w:type="paragraph" w:customStyle="1" w:styleId="DocumentTitle0">
    <w:name w:val="Document Title0"/>
    <w:basedOn w:val="Heading1"/>
    <w:qFormat/>
    <w:rsid w:val="00F33E45"/>
    <w:pPr>
      <w:spacing w:before="120"/>
    </w:pPr>
    <w:rPr>
      <w:color w:val="003D38"/>
      <w:sz w:val="100"/>
    </w:rPr>
  </w:style>
  <w:style w:type="paragraph" w:customStyle="1" w:styleId="DocumentSecondaryTitle0">
    <w:name w:val="Document Secondary Title0"/>
    <w:basedOn w:val="Heading2"/>
    <w:qFormat/>
    <w:rsid w:val="00A53B8B"/>
    <w:rPr>
      <w:color w:val="003D38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2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7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0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ittelc\Downloads\Assessment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a8e03a-f540-46c0-adeb-6c3d8fada3ab" xsi:nil="true"/>
    <lcf76f155ced4ddcb4097134ff3c332f xmlns="294a9895-1d1d-4446-bf9d-6590381eadd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26802F5DF97C4EBC0155A0C777D530" ma:contentTypeVersion="16" ma:contentTypeDescription="Create a new document." ma:contentTypeScope="" ma:versionID="6e5cc85d4d8725c5276041ee156e9557">
  <xsd:schema xmlns:xsd="http://www.w3.org/2001/XMLSchema" xmlns:xs="http://www.w3.org/2001/XMLSchema" xmlns:p="http://schemas.microsoft.com/office/2006/metadata/properties" xmlns:ns2="294a9895-1d1d-4446-bf9d-6590381eaddb" xmlns:ns3="23a8e03a-f540-46c0-adeb-6c3d8fada3ab" targetNamespace="http://schemas.microsoft.com/office/2006/metadata/properties" ma:root="true" ma:fieldsID="96e20142f312f77e093fd2c07a9a3423" ns2:_="" ns3:_="">
    <xsd:import namespace="294a9895-1d1d-4446-bf9d-6590381eaddb"/>
    <xsd:import namespace="23a8e03a-f540-46c0-adeb-6c3d8fada3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4a9895-1d1d-4446-bf9d-6590381ead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e99e03c-8672-4a61-9af1-418ddf9c59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a8e03a-f540-46c0-adeb-6c3d8fada3a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9caa89a-cc87-4ab5-b0dd-bda0d141ce36}" ma:internalName="TaxCatchAll" ma:showField="CatchAllData" ma:web="23a8e03a-f540-46c0-adeb-6c3d8fada3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C5E38B7-0A1D-4ED7-9B60-E4916DEBA6D7}">
  <ds:schemaRefs>
    <ds:schemaRef ds:uri="http://schemas.microsoft.com/office/2006/metadata/properties"/>
    <ds:schemaRef ds:uri="http://schemas.microsoft.com/office/infopath/2007/PartnerControls"/>
    <ds:schemaRef ds:uri="23a8e03a-f540-46c0-adeb-6c3d8fada3ab"/>
    <ds:schemaRef ds:uri="294a9895-1d1d-4446-bf9d-6590381eaddb"/>
  </ds:schemaRefs>
</ds:datastoreItem>
</file>

<file path=customXml/itemProps2.xml><?xml version="1.0" encoding="utf-8"?>
<ds:datastoreItem xmlns:ds="http://schemas.openxmlformats.org/officeDocument/2006/customXml" ds:itemID="{511DAC1D-705D-401A-AF35-C815A41757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A32E93-B0EF-47D1-8D35-90CC1424A5E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0CDC79D-CC56-4B60-923B-562300D3A2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4a9895-1d1d-4446-bf9d-6590381eaddb"/>
    <ds:schemaRef ds:uri="23a8e03a-f540-46c0-adeb-6c3d8fada3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a8816c53-b0d3-4c1a-a10e-aa4784cf6e23}" enabled="1" method="Privileged" siteId="{fdade0c4-3fea-4320-ae53-1a1742aeff1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C:\Users\zittelc\Downloads\Assessment (2).dotx</Template>
  <TotalTime>0</TotalTime>
  <Pages>3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CQU Study Guide Automation Template</dc:title>
  <dc:subject>Template-ready DOCX for study guide automation</dc:subject>
  <dc:creator>CQUniversity / Rayhan</dc:creator>
  <cp:keywords/>
  <dc:description>Converted into a docxtpl/Jinja placeholder template for the Study Guide Automator.</dc:description>
  <cp:lastModifiedBy>Rayhan MD ABU</cp:lastModifiedBy>
  <cp:revision>2</cp:revision>
  <dcterms:created xsi:type="dcterms:W3CDTF">2026-06-14T08:03:00Z</dcterms:created>
  <dcterms:modified xsi:type="dcterms:W3CDTF">2026-06-14T08:03:00Z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0x010100C226802F5DF97C4EBC0155A0C777D530</vt:lpwstr>
  </property>
  <property fmtid="{D5CDD505-2E9C-101B-9397-08002B2CF9AE}" pid="3" name="MediaServiceImageTags">
    <vt:lpwstr/>
  </property>
  <property fmtid="{D5CDD505-2E9C-101B-9397-08002B2CF9AE}" pid="4" name="Order">
    <vt:r8>553600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TemplateUrl">
    <vt:lpwstr/>
  </property>
  <property fmtid="{D5CDD505-2E9C-101B-9397-08002B2CF9AE}" pid="9" name="ComplianceAssetId">
    <vt:lpwstr/>
  </property>
  <property fmtid="{D5CDD505-2E9C-101B-9397-08002B2CF9AE}" pid="10" name="_ExtendedDescription">
    <vt:lpwstr/>
  </property>
</Properties>
</file>